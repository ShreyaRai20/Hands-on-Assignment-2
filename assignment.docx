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9D01" w14:textId="77777777" w:rsidR="002C79E6" w:rsidRPr="004C37F9" w:rsidRDefault="002C79E6" w:rsidP="002C79E6">
      <w:pPr>
        <w:rPr>
          <w:rFonts w:ascii="Times New Roman" w:hAnsi="Times New Roman" w:cs="Times New Roman"/>
          <w:sz w:val="24"/>
        </w:rPr>
      </w:pPr>
    </w:p>
    <w:p w14:paraId="5387145E" w14:textId="77777777" w:rsidR="002C79E6" w:rsidRPr="004C37F9" w:rsidRDefault="002C79E6" w:rsidP="002C79E6">
      <w:pPr>
        <w:rPr>
          <w:rFonts w:ascii="Times New Roman" w:hAnsi="Times New Roman" w:cs="Times New Roman"/>
          <w:sz w:val="24"/>
        </w:rPr>
      </w:pPr>
    </w:p>
    <w:p w14:paraId="00252E4C" w14:textId="77777777" w:rsidR="002C79E6" w:rsidRPr="004C37F9" w:rsidRDefault="002C79E6" w:rsidP="002C79E6">
      <w:pPr>
        <w:rPr>
          <w:rFonts w:ascii="Times New Roman" w:hAnsi="Times New Roman" w:cs="Times New Roman"/>
          <w:sz w:val="24"/>
        </w:rPr>
      </w:pPr>
    </w:p>
    <w:p w14:paraId="2D6DCC6A" w14:textId="77777777" w:rsidR="002C79E6" w:rsidRPr="004C37F9" w:rsidRDefault="002C79E6" w:rsidP="002C79E6">
      <w:pPr>
        <w:rPr>
          <w:rFonts w:ascii="Times New Roman" w:hAnsi="Times New Roman" w:cs="Times New Roman"/>
          <w:sz w:val="24"/>
        </w:rPr>
      </w:pPr>
    </w:p>
    <w:p w14:paraId="6847B7D4" w14:textId="77777777" w:rsidR="002C79E6" w:rsidRPr="004C37F9" w:rsidRDefault="002C79E6" w:rsidP="002C79E6">
      <w:pPr>
        <w:rPr>
          <w:rFonts w:ascii="Times New Roman" w:hAnsi="Times New Roman" w:cs="Times New Roman"/>
          <w:sz w:val="24"/>
        </w:rPr>
      </w:pPr>
    </w:p>
    <w:p w14:paraId="22642685" w14:textId="386B805E" w:rsidR="6A36C4BF" w:rsidRPr="004C37F9" w:rsidRDefault="004C37F9" w:rsidP="00B863FB">
      <w:pPr>
        <w:pStyle w:val="Title"/>
        <w:rPr>
          <w:rFonts w:ascii="Times New Roman" w:hAnsi="Times New Roman" w:cs="Times New Roman"/>
          <w:sz w:val="24"/>
        </w:rPr>
      </w:pPr>
      <w:r w:rsidRPr="004C37F9">
        <w:rPr>
          <w:rFonts w:ascii="Times New Roman" w:hAnsi="Times New Roman" w:cs="Times New Roman"/>
          <w:sz w:val="24"/>
        </w:rPr>
        <w:t>QR Code Generator</w:t>
      </w:r>
    </w:p>
    <w:p w14:paraId="7726825F" w14:textId="3CD9813B" w:rsidR="201D26C8" w:rsidRPr="004C37F9" w:rsidRDefault="201D26C8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1B647059" w14:textId="3D0A7B9A" w:rsidR="00A417C1" w:rsidRPr="004C37F9" w:rsidRDefault="0056090C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4C37F9">
        <w:rPr>
          <w:rFonts w:ascii="Times New Roman" w:hAnsi="Times New Roman" w:cs="Times New Roman"/>
          <w:sz w:val="24"/>
          <w:szCs w:val="24"/>
        </w:rPr>
        <w:t>Shreya Rai</w:t>
      </w:r>
    </w:p>
    <w:p w14:paraId="7736C724" w14:textId="5992F05F" w:rsidR="002C79E6" w:rsidRPr="004C37F9" w:rsidRDefault="00821A2D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4C37F9">
        <w:rPr>
          <w:rFonts w:ascii="Times New Roman" w:hAnsi="Times New Roman" w:cs="Times New Roman"/>
          <w:sz w:val="24"/>
          <w:szCs w:val="24"/>
        </w:rPr>
        <w:t>University of the Cumberlands</w:t>
      </w:r>
    </w:p>
    <w:p w14:paraId="0B82B4DB" w14:textId="063460F3" w:rsidR="002C79E6" w:rsidRPr="004C37F9" w:rsidRDefault="00000000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568883333"/>
          <w:placeholder>
            <w:docPart w:val="CE72A3C9D03758468BD81A6796639D57"/>
          </w:placeholder>
          <w:temporary/>
          <w:showingPlcHdr/>
          <w15:appearance w15:val="hidden"/>
        </w:sdtPr>
        <w:sdtContent>
          <w:r w:rsidR="002C79E6" w:rsidRPr="004C37F9">
            <w:rPr>
              <w:rFonts w:ascii="Times New Roman" w:hAnsi="Times New Roman" w:cs="Times New Roman"/>
              <w:sz w:val="24"/>
              <w:szCs w:val="24"/>
            </w:rPr>
            <w:t>Course Number:</w:t>
          </w:r>
        </w:sdtContent>
      </w:sdt>
      <w:r w:rsidR="002C79E6" w:rsidRPr="004C37F9">
        <w:rPr>
          <w:rFonts w:ascii="Times New Roman" w:hAnsi="Times New Roman" w:cs="Times New Roman"/>
          <w:sz w:val="24"/>
          <w:szCs w:val="24"/>
        </w:rPr>
        <w:t xml:space="preserve"> </w:t>
      </w:r>
      <w:r w:rsidR="00821A2D" w:rsidRPr="004C37F9">
        <w:rPr>
          <w:rFonts w:ascii="Times New Roman" w:hAnsi="Times New Roman" w:cs="Times New Roman"/>
          <w:sz w:val="24"/>
          <w:szCs w:val="24"/>
        </w:rPr>
        <w:t>MSCS-630-A01</w:t>
      </w:r>
    </w:p>
    <w:p w14:paraId="3060E3F1" w14:textId="459FEA13" w:rsidR="002C79E6" w:rsidRPr="004C37F9" w:rsidRDefault="004C37F9" w:rsidP="00821A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4C37F9">
        <w:rPr>
          <w:rFonts w:ascii="Times New Roman" w:hAnsi="Times New Roman" w:cs="Times New Roman"/>
          <w:sz w:val="24"/>
          <w:szCs w:val="24"/>
        </w:rPr>
        <w:t xml:space="preserve">Dr </w:t>
      </w:r>
      <w:proofErr w:type="spellStart"/>
      <w:r w:rsidRPr="004C37F9">
        <w:rPr>
          <w:rFonts w:ascii="Times New Roman" w:hAnsi="Times New Roman" w:cs="Times New Roman"/>
          <w:sz w:val="24"/>
          <w:szCs w:val="24"/>
        </w:rPr>
        <w:t>Vou</w:t>
      </w:r>
      <w:r>
        <w:rPr>
          <w:rFonts w:ascii="Times New Roman" w:hAnsi="Times New Roman" w:cs="Times New Roman"/>
          <w:sz w:val="24"/>
          <w:szCs w:val="24"/>
        </w:rPr>
        <w:t>ama</w:t>
      </w:r>
      <w:proofErr w:type="spellEnd"/>
    </w:p>
    <w:p w14:paraId="101558BD" w14:textId="643C835B" w:rsidR="201D26C8" w:rsidRPr="004C37F9" w:rsidRDefault="00821A2D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4C37F9">
        <w:rPr>
          <w:rFonts w:ascii="Times New Roman" w:hAnsi="Times New Roman" w:cs="Times New Roman"/>
          <w:sz w:val="24"/>
          <w:szCs w:val="24"/>
        </w:rPr>
        <w:t>05/</w:t>
      </w:r>
      <w:r w:rsidR="004C37F9" w:rsidRPr="004C37F9">
        <w:rPr>
          <w:rFonts w:ascii="Times New Roman" w:hAnsi="Times New Roman" w:cs="Times New Roman"/>
          <w:sz w:val="24"/>
          <w:szCs w:val="24"/>
        </w:rPr>
        <w:t>31</w:t>
      </w:r>
      <w:r w:rsidRPr="004C37F9">
        <w:rPr>
          <w:rFonts w:ascii="Times New Roman" w:hAnsi="Times New Roman" w:cs="Times New Roman"/>
          <w:sz w:val="24"/>
          <w:szCs w:val="24"/>
        </w:rPr>
        <w:t>/2026</w:t>
      </w:r>
    </w:p>
    <w:p w14:paraId="1DFA0961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C4682FE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81BF8F4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442A88B3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ECB0F9F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3F232360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4210E0D5" w14:textId="77777777" w:rsidR="201D26C8" w:rsidRPr="004C37F9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C8E25BF" w14:textId="77777777" w:rsidR="000D4642" w:rsidRPr="004C37F9" w:rsidRDefault="000D4642">
      <w:pPr>
        <w:rPr>
          <w:rFonts w:ascii="Times New Roman" w:eastAsia="Calibri" w:hAnsi="Times New Roman" w:cs="Times New Roman"/>
          <w:sz w:val="24"/>
        </w:rPr>
      </w:pPr>
      <w:r w:rsidRPr="004C37F9">
        <w:rPr>
          <w:rFonts w:ascii="Times New Roman" w:eastAsia="Calibri" w:hAnsi="Times New Roman" w:cs="Times New Roman"/>
          <w:sz w:val="24"/>
        </w:rPr>
        <w:br w:type="page"/>
      </w:r>
    </w:p>
    <w:p w14:paraId="5645E71D" w14:textId="4E0E09CA" w:rsidR="00A417C1" w:rsidRPr="004C37F9" w:rsidRDefault="004C37F9" w:rsidP="00836275">
      <w:pPr>
        <w:pStyle w:val="SectionTitle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lastRenderedPageBreak/>
        <w:t>QR Code Generator</w:t>
      </w:r>
    </w:p>
    <w:p w14:paraId="52C01D00" w14:textId="0325E9B2" w:rsidR="00A417C1" w:rsidRPr="004C37F9" w:rsidRDefault="00A417C1" w:rsidP="014CA2B6">
      <w:pPr>
        <w:pStyle w:val="Heading1"/>
        <w:rPr>
          <w:rFonts w:ascii="Times New Roman" w:eastAsia="Calibri" w:hAnsi="Times New Roman" w:cs="Times New Roman"/>
          <w:sz w:val="24"/>
        </w:rPr>
      </w:pPr>
    </w:p>
    <w:p w14:paraId="597955C6" w14:textId="41560E65" w:rsidR="67AE9998" w:rsidRDefault="004C37F9" w:rsidP="0056090C">
      <w:pPr>
        <w:ind w:firstLine="0"/>
        <w:rPr>
          <w:rFonts w:ascii="Times New Roman" w:hAnsi="Times New Roman" w:cs="Times New Roman"/>
          <w:sz w:val="24"/>
        </w:rPr>
      </w:pPr>
      <w:r w:rsidRPr="004C37F9">
        <w:rPr>
          <w:rFonts w:ascii="Times New Roman" w:hAnsi="Times New Roman" w:cs="Times New Roman"/>
          <w:sz w:val="24"/>
        </w:rPr>
        <w:t xml:space="preserve">This project is a QR Code Generator built using Python. It takes a URL as input and generates a QR code image using the </w:t>
      </w:r>
      <w:proofErr w:type="spellStart"/>
      <w:r w:rsidRPr="004C37F9">
        <w:rPr>
          <w:rFonts w:ascii="Times New Roman" w:hAnsi="Times New Roman" w:cs="Times New Roman"/>
          <w:sz w:val="24"/>
        </w:rPr>
        <w:t>qrcode</w:t>
      </w:r>
      <w:proofErr w:type="spellEnd"/>
      <w:r w:rsidRPr="004C37F9">
        <w:rPr>
          <w:rFonts w:ascii="Times New Roman" w:hAnsi="Times New Roman" w:cs="Times New Roman"/>
          <w:sz w:val="24"/>
        </w:rPr>
        <w:t xml:space="preserve"> library. The generated QR code is saved as a PNG file and can be scanned using any mobile QR scanner.</w:t>
      </w:r>
    </w:p>
    <w:p w14:paraId="548F2305" w14:textId="2A38CC1C" w:rsidR="004C37F9" w:rsidRPr="0081199A" w:rsidRDefault="0081199A" w:rsidP="0056090C">
      <w:pPr>
        <w:ind w:firstLine="0"/>
        <w:rPr>
          <w:rFonts w:ascii="Times New Roman" w:hAnsi="Times New Roman" w:cs="Times New Roman"/>
          <w:b/>
          <w:bCs/>
          <w:sz w:val="24"/>
        </w:rPr>
      </w:pPr>
      <w:r w:rsidRPr="0081199A">
        <w:rPr>
          <w:rFonts w:ascii="Times New Roman" w:hAnsi="Times New Roman" w:cs="Times New Roman"/>
          <w:b/>
          <w:bCs/>
          <w:sz w:val="24"/>
        </w:rPr>
        <w:t>Screenshot</w:t>
      </w:r>
      <w:r>
        <w:rPr>
          <w:rFonts w:ascii="Times New Roman" w:hAnsi="Times New Roman" w:cs="Times New Roman"/>
          <w:b/>
          <w:bCs/>
          <w:sz w:val="24"/>
        </w:rPr>
        <w:t xml:space="preserve"> of the terminal</w:t>
      </w:r>
    </w:p>
    <w:p w14:paraId="35346C95" w14:textId="5C358D91" w:rsidR="004C37F9" w:rsidRDefault="004C37F9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  <w:r w:rsidRPr="004C37F9">
        <w:rPr>
          <w:rFonts w:ascii="Times New Roman" w:eastAsiaTheme="majorEastAsia" w:hAnsi="Times New Roman" w:cs="Times New Roman"/>
          <w:b/>
          <w:i/>
          <w:iCs/>
          <w:sz w:val="24"/>
        </w:rPr>
        <w:drawing>
          <wp:inline distT="0" distB="0" distL="0" distR="0" wp14:anchorId="0D84E99E" wp14:editId="2466CD2E">
            <wp:extent cx="5804262" cy="3627664"/>
            <wp:effectExtent l="0" t="0" r="0" b="5080"/>
            <wp:docPr id="45007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9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5133" cy="36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ACB1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29AA97D5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6E1F9740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3CB29895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1B633DE5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416D00C3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102089D8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4E83639A" w14:textId="4B54CF3A" w:rsidR="004C37F9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  <w:r>
        <w:rPr>
          <w:rFonts w:ascii="Times New Roman" w:eastAsiaTheme="majorEastAsia" w:hAnsi="Times New Roman" w:cs="Times New Roman"/>
          <w:b/>
          <w:i/>
          <w:iCs/>
          <w:sz w:val="24"/>
        </w:rPr>
        <w:lastRenderedPageBreak/>
        <w:t>QR code</w:t>
      </w:r>
    </w:p>
    <w:p w14:paraId="4D07D750" w14:textId="77D3FBF2" w:rsidR="004C37F9" w:rsidRDefault="004C37F9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  <w:r w:rsidRPr="004C37F9">
        <w:rPr>
          <w:rFonts w:ascii="Times New Roman" w:eastAsiaTheme="majorEastAsia" w:hAnsi="Times New Roman" w:cs="Times New Roman"/>
          <w:b/>
          <w:i/>
          <w:iCs/>
          <w:sz w:val="24"/>
        </w:rPr>
        <w:drawing>
          <wp:inline distT="0" distB="0" distL="0" distR="0" wp14:anchorId="1A755E5D" wp14:editId="0FE94A18">
            <wp:extent cx="2309586" cy="2309586"/>
            <wp:effectExtent l="0" t="0" r="1905" b="1905"/>
            <wp:docPr id="12708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72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781" cy="231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FA57" w14:textId="77777777" w:rsidR="0081199A" w:rsidRDefault="0081199A" w:rsidP="0056090C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</w:p>
    <w:p w14:paraId="482D5D9E" w14:textId="77777777" w:rsidR="004C37F9" w:rsidRPr="004C37F9" w:rsidRDefault="004C37F9" w:rsidP="004C37F9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  <w:r w:rsidRPr="004C37F9">
        <w:rPr>
          <w:rFonts w:ascii="Times New Roman" w:eastAsiaTheme="majorEastAsia" w:hAnsi="Times New Roman" w:cs="Times New Roman"/>
          <w:b/>
          <w:i/>
          <w:iCs/>
          <w:sz w:val="24"/>
        </w:rPr>
        <w:t>GitHub Repository:</w:t>
      </w:r>
    </w:p>
    <w:p w14:paraId="22620A91" w14:textId="0F6D4D8B" w:rsidR="004C37F9" w:rsidRPr="004C37F9" w:rsidRDefault="004C37F9" w:rsidP="004C37F9">
      <w:pPr>
        <w:ind w:firstLine="0"/>
        <w:rPr>
          <w:rFonts w:ascii="Times New Roman" w:eastAsiaTheme="majorEastAsia" w:hAnsi="Times New Roman" w:cs="Times New Roman"/>
          <w:b/>
          <w:i/>
          <w:iCs/>
          <w:sz w:val="24"/>
        </w:rPr>
      </w:pPr>
      <w:r w:rsidRPr="004C37F9">
        <w:rPr>
          <w:rFonts w:ascii="Times New Roman" w:eastAsiaTheme="majorEastAsia" w:hAnsi="Times New Roman" w:cs="Times New Roman"/>
          <w:b/>
          <w:i/>
          <w:iCs/>
          <w:sz w:val="24"/>
        </w:rPr>
        <w:t>https://github.com/ShreyaRai20/Hands-on-Assignment-2</w:t>
      </w:r>
    </w:p>
    <w:sectPr w:rsidR="004C37F9" w:rsidRPr="004C37F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4BAC" w14:textId="77777777" w:rsidR="009B3D7B" w:rsidRDefault="009B3D7B">
      <w:pPr>
        <w:spacing w:line="240" w:lineRule="auto"/>
      </w:pPr>
      <w:r>
        <w:separator/>
      </w:r>
    </w:p>
    <w:p w14:paraId="3586E1A6" w14:textId="77777777" w:rsidR="009B3D7B" w:rsidRDefault="009B3D7B"/>
  </w:endnote>
  <w:endnote w:type="continuationSeparator" w:id="0">
    <w:p w14:paraId="080DFEA8" w14:textId="77777777" w:rsidR="009B3D7B" w:rsidRDefault="009B3D7B">
      <w:pPr>
        <w:spacing w:line="240" w:lineRule="auto"/>
      </w:pPr>
      <w:r>
        <w:continuationSeparator/>
      </w:r>
    </w:p>
    <w:p w14:paraId="1BEF2682" w14:textId="77777777" w:rsidR="009B3D7B" w:rsidRDefault="009B3D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32E7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03DC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B092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7061" w14:textId="77777777" w:rsidR="009B3D7B" w:rsidRDefault="009B3D7B">
      <w:pPr>
        <w:spacing w:line="240" w:lineRule="auto"/>
      </w:pPr>
      <w:r>
        <w:separator/>
      </w:r>
    </w:p>
    <w:p w14:paraId="2663115B" w14:textId="77777777" w:rsidR="009B3D7B" w:rsidRDefault="009B3D7B"/>
  </w:footnote>
  <w:footnote w:type="continuationSeparator" w:id="0">
    <w:p w14:paraId="564CC817" w14:textId="77777777" w:rsidR="009B3D7B" w:rsidRDefault="009B3D7B">
      <w:pPr>
        <w:spacing w:line="240" w:lineRule="auto"/>
      </w:pPr>
      <w:r>
        <w:continuationSeparator/>
      </w:r>
    </w:p>
    <w:p w14:paraId="5AA50653" w14:textId="77777777" w:rsidR="009B3D7B" w:rsidRDefault="009B3D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5414695"/>
      <w:docPartObj>
        <w:docPartGallery w:val="Page Numbers (Top of Page)"/>
        <w:docPartUnique/>
      </w:docPartObj>
    </w:sdtPr>
    <w:sdtContent>
      <w:p w14:paraId="2C3E7A71" w14:textId="41FEC373" w:rsidR="00821A2D" w:rsidRDefault="00821A2D" w:rsidP="00906F2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1973F0" w14:textId="77777777" w:rsidR="002F3AE9" w:rsidRDefault="002F3AE9" w:rsidP="00821A2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16366855"/>
      <w:docPartObj>
        <w:docPartGallery w:val="Page Numbers (Top of Page)"/>
        <w:docPartUnique/>
      </w:docPartObj>
    </w:sdtPr>
    <w:sdtContent>
      <w:p w14:paraId="56EE1DC6" w14:textId="30967DA5" w:rsidR="00821A2D" w:rsidRDefault="00821A2D" w:rsidP="00906F2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4E0F933" w14:textId="77777777" w:rsidR="0D6E5604" w:rsidRPr="002F3AE9" w:rsidRDefault="0D6E5604" w:rsidP="00821A2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B6021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42E14EA"/>
    <w:multiLevelType w:val="hybridMultilevel"/>
    <w:tmpl w:val="1C38F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B972A6"/>
    <w:multiLevelType w:val="hybridMultilevel"/>
    <w:tmpl w:val="502AC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F5FAD"/>
    <w:multiLevelType w:val="hybridMultilevel"/>
    <w:tmpl w:val="555E8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277118"/>
    <w:multiLevelType w:val="hybridMultilevel"/>
    <w:tmpl w:val="DFEA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10A14"/>
    <w:multiLevelType w:val="hybridMultilevel"/>
    <w:tmpl w:val="A3C40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0E5924"/>
    <w:multiLevelType w:val="hybridMultilevel"/>
    <w:tmpl w:val="206C4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677AF3"/>
    <w:multiLevelType w:val="hybridMultilevel"/>
    <w:tmpl w:val="1AD25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726027418">
    <w:abstractNumId w:val="11"/>
  </w:num>
  <w:num w:numId="13" w16cid:durableId="1459488606">
    <w:abstractNumId w:val="14"/>
  </w:num>
  <w:num w:numId="14" w16cid:durableId="2024865858">
    <w:abstractNumId w:val="10"/>
  </w:num>
  <w:num w:numId="15" w16cid:durableId="797377217">
    <w:abstractNumId w:val="12"/>
  </w:num>
  <w:num w:numId="16" w16cid:durableId="766853767">
    <w:abstractNumId w:val="15"/>
  </w:num>
  <w:num w:numId="17" w16cid:durableId="1034187656">
    <w:abstractNumId w:val="16"/>
  </w:num>
  <w:num w:numId="18" w16cid:durableId="687740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75"/>
    <w:rsid w:val="00015BE5"/>
    <w:rsid w:val="00023AFE"/>
    <w:rsid w:val="0007429C"/>
    <w:rsid w:val="000A3D9B"/>
    <w:rsid w:val="000D4642"/>
    <w:rsid w:val="000D539D"/>
    <w:rsid w:val="00116273"/>
    <w:rsid w:val="002C79E6"/>
    <w:rsid w:val="002F3AE9"/>
    <w:rsid w:val="003804CC"/>
    <w:rsid w:val="004C37F9"/>
    <w:rsid w:val="0056090C"/>
    <w:rsid w:val="005C199E"/>
    <w:rsid w:val="00602915"/>
    <w:rsid w:val="00652943"/>
    <w:rsid w:val="00664C1A"/>
    <w:rsid w:val="007E3F7F"/>
    <w:rsid w:val="0081199A"/>
    <w:rsid w:val="00821A2D"/>
    <w:rsid w:val="00836275"/>
    <w:rsid w:val="0087407D"/>
    <w:rsid w:val="008D5008"/>
    <w:rsid w:val="009B3D7B"/>
    <w:rsid w:val="00A417C1"/>
    <w:rsid w:val="00B863FB"/>
    <w:rsid w:val="00B86440"/>
    <w:rsid w:val="00BB2D6F"/>
    <w:rsid w:val="00C00F8F"/>
    <w:rsid w:val="00C03068"/>
    <w:rsid w:val="00D620FD"/>
    <w:rsid w:val="00D91044"/>
    <w:rsid w:val="00E67454"/>
    <w:rsid w:val="00EF55C5"/>
    <w:rsid w:val="00F2530F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19A4A"/>
  <w15:chartTrackingRefBased/>
  <w15:docId w15:val="{08BAF122-C029-9C44-898F-D62DD7D9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821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reyarai/Library/Containers/com.microsoft.Word/Data/Library/Application%20Support/Microsoft/Office/16.0/DTS/Search/%7b8EA347D7-5C2E-314D-9023-C890C2D823E9%7dtf1639290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72A3C9D03758468BD81A6796639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AF05A-16AA-1642-B262-F414C242CB36}"/>
      </w:docPartPr>
      <w:docPartBody>
        <w:p w:rsidR="00415702" w:rsidRDefault="00000000">
          <w:pPr>
            <w:pStyle w:val="CE72A3C9D03758468BD81A6796639D57"/>
          </w:pPr>
          <w:r w:rsidRPr="3236C9DF">
            <w:t>Course Number</w:t>
          </w:r>
          <w:r>
            <w:t>:</w:t>
          </w:r>
        </w:p>
        <w:bookmarkStart w:id="0" w:name="_Int_pGJ5iSU8"/>
        <w:bookmarkEnd w:id="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83"/>
    <w:rsid w:val="00000470"/>
    <w:rsid w:val="0007429C"/>
    <w:rsid w:val="00415702"/>
    <w:rsid w:val="008B4A29"/>
    <w:rsid w:val="00F2530F"/>
    <w:rsid w:val="00F9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72A3C9D03758468BD81A6796639D57">
    <w:name w:val="CE72A3C9D03758468BD81A6796639D57"/>
  </w:style>
  <w:style w:type="paragraph" w:customStyle="1" w:styleId="D38A9D00CE8E9545B75873B00E54F90B">
    <w:name w:val="D38A9D00CE8E9545B75873B00E54F90B"/>
  </w:style>
  <w:style w:type="paragraph" w:customStyle="1" w:styleId="7357E8B27B55A44799C0A62D16FE620E">
    <w:name w:val="7357E8B27B55A44799C0A62D16FE620E"/>
  </w:style>
  <w:style w:type="paragraph" w:customStyle="1" w:styleId="895F6C81784AD0449F7DCEF94C86C0C5">
    <w:name w:val="895F6C81784AD0449F7DCEF94C86C0C5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{8EA347D7-5C2E-314D-9023-C890C2D823E9}tf16392902_win32.dotx</Template>
  <TotalTime>1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rai</dc:creator>
  <cp:keywords/>
  <dc:description/>
  <cp:lastModifiedBy>shreya rai</cp:lastModifiedBy>
  <cp:revision>2</cp:revision>
  <dcterms:created xsi:type="dcterms:W3CDTF">2026-05-27T00:28:00Z</dcterms:created>
  <dcterms:modified xsi:type="dcterms:W3CDTF">2026-05-27T00:28:00Z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